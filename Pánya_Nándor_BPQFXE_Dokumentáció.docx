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F9B54" w14:textId="77777777" w:rsidR="00FE1039" w:rsidRDefault="00C142A1" w:rsidP="00C142A1">
      <w:pPr>
        <w:pStyle w:val="szdcmsor1"/>
      </w:pPr>
      <w:r>
        <w:t>Feladat pontos megfogalmazása</w:t>
      </w:r>
      <w:r w:rsidR="0001632A">
        <w:t>, gépi és nyelvi igények.</w:t>
      </w:r>
    </w:p>
    <w:p w14:paraId="28969339" w14:textId="261A165E" w:rsidR="00694DE5" w:rsidRDefault="00694DE5" w:rsidP="00694DE5">
      <w:pPr>
        <w:pStyle w:val="szdszveg"/>
      </w:pPr>
      <w:r>
        <w:t xml:space="preserve">A feladatot Dr. Subecz Zoltán adta meg a Web-programozás </w:t>
      </w:r>
      <w:r w:rsidR="008B740D">
        <w:t>II</w:t>
      </w:r>
      <w:r>
        <w:t>. (</w:t>
      </w:r>
      <w:r w:rsidRPr="00694DE5">
        <w:t>GPTIFKL-WEBPROG</w:t>
      </w:r>
      <w:r w:rsidR="008B740D">
        <w:t>2</w:t>
      </w:r>
      <w:r w:rsidRPr="00694DE5">
        <w:t>-1</w:t>
      </w:r>
      <w:r>
        <w:t>) tantárgy teljesítése céljából. A feladat célja egy olyan webalkalmazás készítése, amely által bemutathatjuk a félév során szerzett ismereteinket. Ezek az alábbiak:</w:t>
      </w:r>
    </w:p>
    <w:p w14:paraId="339AC3E8" w14:textId="642C0AC0" w:rsidR="00694DE5" w:rsidRDefault="008B740D" w:rsidP="00694DE5">
      <w:pPr>
        <w:pStyle w:val="szdszveg"/>
        <w:numPr>
          <w:ilvl w:val="0"/>
          <w:numId w:val="15"/>
        </w:numPr>
      </w:pPr>
      <w:r>
        <w:t>Cég bemutatása egy reszponzív weboldalon</w:t>
      </w:r>
    </w:p>
    <w:p w14:paraId="1474BD8F" w14:textId="1872AAF1" w:rsidR="008B740D" w:rsidRDefault="008B740D" w:rsidP="008B740D">
      <w:pPr>
        <w:pStyle w:val="szdszveg"/>
        <w:numPr>
          <w:ilvl w:val="0"/>
          <w:numId w:val="15"/>
        </w:numPr>
      </w:pPr>
      <w:r>
        <w:t>Regisztrációs és b</w:t>
      </w:r>
      <w:r>
        <w:t>eléptető rendszer létrehozása</w:t>
      </w:r>
    </w:p>
    <w:p w14:paraId="535A58B9" w14:textId="7AADC332" w:rsidR="0001632A" w:rsidRDefault="008B740D" w:rsidP="00694DE5">
      <w:pPr>
        <w:pStyle w:val="szdszveg"/>
        <w:numPr>
          <w:ilvl w:val="0"/>
          <w:numId w:val="15"/>
        </w:numPr>
      </w:pPr>
      <w:r>
        <w:t xml:space="preserve"> Híroldal létrehozása</w:t>
      </w:r>
    </w:p>
    <w:p w14:paraId="4C0A88F3" w14:textId="73687A80" w:rsidR="0001632A" w:rsidRDefault="008B740D" w:rsidP="00694DE5">
      <w:pPr>
        <w:pStyle w:val="szdszveg"/>
        <w:numPr>
          <w:ilvl w:val="0"/>
          <w:numId w:val="15"/>
        </w:numPr>
      </w:pPr>
      <w:r>
        <w:t>Objektum orientált PHP használata</w:t>
      </w:r>
    </w:p>
    <w:p w14:paraId="4B34A0A7" w14:textId="5ACBBCD0" w:rsidR="0001632A" w:rsidRDefault="008B740D" w:rsidP="00694DE5">
      <w:pPr>
        <w:pStyle w:val="szdszveg"/>
        <w:numPr>
          <w:ilvl w:val="0"/>
          <w:numId w:val="15"/>
        </w:numPr>
      </w:pPr>
      <w:r>
        <w:t>MVC modell használata</w:t>
      </w:r>
    </w:p>
    <w:p w14:paraId="3D04005C" w14:textId="213C70FE" w:rsidR="0001632A" w:rsidRDefault="008B740D" w:rsidP="00694DE5">
      <w:pPr>
        <w:pStyle w:val="szdszveg"/>
        <w:numPr>
          <w:ilvl w:val="0"/>
          <w:numId w:val="15"/>
        </w:numPr>
      </w:pPr>
      <w:r>
        <w:t>SOAP webszolgáltatás használata (MNB)</w:t>
      </w:r>
    </w:p>
    <w:p w14:paraId="40CA192A" w14:textId="77777777" w:rsidR="0001632A" w:rsidRDefault="0001632A" w:rsidP="00694DE5">
      <w:pPr>
        <w:pStyle w:val="szdszveg"/>
        <w:numPr>
          <w:ilvl w:val="0"/>
          <w:numId w:val="15"/>
        </w:numPr>
      </w:pPr>
      <w:r>
        <w:t>Internetes tárhely kezelése</w:t>
      </w:r>
    </w:p>
    <w:p w14:paraId="24342DBC" w14:textId="77777777" w:rsidR="0001632A" w:rsidRDefault="0001632A" w:rsidP="0001632A">
      <w:pPr>
        <w:pStyle w:val="szdszveg"/>
        <w:numPr>
          <w:ilvl w:val="0"/>
          <w:numId w:val="15"/>
        </w:numPr>
      </w:pPr>
      <w:r>
        <w:t>GitHub verziókövető rendszer használata</w:t>
      </w:r>
    </w:p>
    <w:p w14:paraId="00CB5819" w14:textId="77777777" w:rsidR="0001632A" w:rsidRDefault="0001632A" w:rsidP="0001632A">
      <w:pPr>
        <w:pStyle w:val="szdszveg"/>
      </w:pPr>
    </w:p>
    <w:p w14:paraId="13FF5F8C" w14:textId="24A07F0D" w:rsidR="0001632A" w:rsidRDefault="0001632A" w:rsidP="0001632A">
      <w:pPr>
        <w:pStyle w:val="szdszveg"/>
      </w:pPr>
      <w:r>
        <w:t xml:space="preserve">A feladat során </w:t>
      </w:r>
      <w:r w:rsidR="008B740D">
        <w:t>a fiktív hatoslóttó</w:t>
      </w:r>
      <w:r>
        <w:t xml:space="preserve"> weboldalát, a </w:t>
      </w:r>
      <w:r w:rsidR="008B740D">
        <w:t>hatoslotto</w:t>
      </w:r>
      <w:r>
        <w:t>.hu</w:t>
      </w:r>
      <w:r w:rsidR="00F06825">
        <w:t xml:space="preserve"> oldalt alakított</w:t>
      </w:r>
      <w:r w:rsidR="008B740D">
        <w:t>uk</w:t>
      </w:r>
      <w:r w:rsidR="00F06825">
        <w:t xml:space="preserve"> át, mivel úgy gondoltam, hogy </w:t>
      </w:r>
      <w:r w:rsidR="008B740D">
        <w:t>a lottó kapcsolódik az MNB által küldött devizákhoz</w:t>
      </w:r>
      <w:r w:rsidR="00F06825">
        <w:t>.</w:t>
      </w:r>
      <w:r>
        <w:t xml:space="preserve"> A feladat végrehajtásához felhasználtam a rendelkezésünkre bocsátott, a gyakorlatokon bemutatott programokat.</w:t>
      </w:r>
    </w:p>
    <w:p w14:paraId="470134A2" w14:textId="09F4ACDA" w:rsidR="00F06825" w:rsidRDefault="00F06825" w:rsidP="00F06825">
      <w:pPr>
        <w:pStyle w:val="szdszveg"/>
      </w:pPr>
      <w:r>
        <w:t>A felhasznált programnyelvek közül a legfontosabbak a PHP és a HTML, melyek közül az előbbi a feladat logikai vázlatáért, a másik a szerkezeti megvalósításáért felel. Az alkalmazás mögötti adatbázis, mely a felhasználók adatait és az üzeneteket tárolja, SQL-ben készült. Az alkalmazás kinézetét CSS segítségével szerkesztett</w:t>
      </w:r>
      <w:r w:rsidR="008A0B6B">
        <w:t>ük</w:t>
      </w:r>
      <w:r>
        <w:t xml:space="preserve">. Végül </w:t>
      </w:r>
      <w:r w:rsidR="008A0B6B">
        <w:t>két</w:t>
      </w:r>
      <w:r>
        <w:t xml:space="preserve"> helyen, a</w:t>
      </w:r>
      <w:r w:rsidR="008A0B6B">
        <w:t>z árfolyamok grafikus megjelenítésénél és a híroldalon, a további hírek betöltéséhez</w:t>
      </w:r>
      <w:r>
        <w:t xml:space="preserve"> használt</w:t>
      </w:r>
      <w:r w:rsidR="008A0B6B">
        <w:t>unk</w:t>
      </w:r>
      <w:r>
        <w:t xml:space="preserve"> JavaScriptet is.</w:t>
      </w:r>
    </w:p>
    <w:p w14:paraId="144D07BA" w14:textId="5F86B79B" w:rsidR="00285C20" w:rsidRDefault="00285C20" w:rsidP="00F06825">
      <w:pPr>
        <w:pStyle w:val="szdszveg"/>
      </w:pPr>
      <w:r>
        <w:t>Az alkalmazás</w:t>
      </w:r>
      <w:r w:rsidR="00C62BD6">
        <w:t>t Windows 10 operációs rendszerű számítógépen készített</w:t>
      </w:r>
      <w:r w:rsidR="008A0B6B">
        <w:t>ük</w:t>
      </w:r>
      <w:r w:rsidR="00C62BD6">
        <w:t>,</w:t>
      </w:r>
      <w:r>
        <w:t xml:space="preserve"> </w:t>
      </w:r>
      <w:r w:rsidR="00C62BD6">
        <w:t>a felhasznált</w:t>
      </w:r>
      <w:r>
        <w:t xml:space="preserve"> programok:</w:t>
      </w:r>
    </w:p>
    <w:p w14:paraId="6A2E36B2" w14:textId="1DF0D383" w:rsidR="00C62BD6" w:rsidRDefault="00C62BD6" w:rsidP="00285C20">
      <w:pPr>
        <w:pStyle w:val="szdszveg"/>
        <w:numPr>
          <w:ilvl w:val="0"/>
          <w:numId w:val="16"/>
        </w:numPr>
      </w:pPr>
      <w:r>
        <w:t>Opera</w:t>
      </w:r>
      <w:r w:rsidR="008A0B6B">
        <w:t>, Brave</w:t>
      </w:r>
      <w:r>
        <w:t xml:space="preserve"> - böngésző</w:t>
      </w:r>
    </w:p>
    <w:p w14:paraId="09F5397D" w14:textId="77777777" w:rsidR="00C62BD6" w:rsidRDefault="00C62BD6" w:rsidP="00C62BD6">
      <w:pPr>
        <w:pStyle w:val="szdszveg"/>
        <w:numPr>
          <w:ilvl w:val="0"/>
          <w:numId w:val="16"/>
        </w:numPr>
      </w:pPr>
      <w:r>
        <w:t>Notepad++</w:t>
      </w:r>
      <w:r w:rsidR="00660D73">
        <w:t xml:space="preserve"> és Visual Studio</w:t>
      </w:r>
      <w:r>
        <w:t xml:space="preserve"> - az oldalak forráskódjának létrehozása</w:t>
      </w:r>
    </w:p>
    <w:p w14:paraId="1FAB1654" w14:textId="77777777" w:rsidR="00C62BD6" w:rsidRDefault="00C62BD6" w:rsidP="00C62BD6">
      <w:pPr>
        <w:pStyle w:val="szdszveg"/>
        <w:numPr>
          <w:ilvl w:val="0"/>
          <w:numId w:val="16"/>
        </w:numPr>
      </w:pPr>
      <w:r>
        <w:t>XAMPP + phpMyAdmin – az oldalak, adatbázis tesztelése</w:t>
      </w:r>
    </w:p>
    <w:p w14:paraId="0184448C" w14:textId="77777777" w:rsidR="00C62BD6" w:rsidRDefault="00C62BD6" w:rsidP="00285C20">
      <w:pPr>
        <w:pStyle w:val="szdszveg"/>
        <w:numPr>
          <w:ilvl w:val="0"/>
          <w:numId w:val="16"/>
        </w:numPr>
      </w:pPr>
      <w:r>
        <w:t>GitHub – verziókövető rendszer</w:t>
      </w:r>
    </w:p>
    <w:p w14:paraId="4A4672E5" w14:textId="77777777" w:rsidR="00F06825" w:rsidRPr="00694DE5" w:rsidRDefault="00F06825" w:rsidP="0001632A">
      <w:pPr>
        <w:pStyle w:val="szdszveg"/>
      </w:pPr>
    </w:p>
    <w:p w14:paraId="0BB29256" w14:textId="77777777" w:rsidR="00C142A1" w:rsidRDefault="00C142A1" w:rsidP="00C142A1">
      <w:pPr>
        <w:pStyle w:val="szdcmsor1"/>
      </w:pPr>
      <w:r>
        <w:lastRenderedPageBreak/>
        <w:t>Mappa és fájlszerkezet</w:t>
      </w:r>
    </w:p>
    <w:p w14:paraId="03C65296" w14:textId="1154B3E9" w:rsidR="00077209" w:rsidRDefault="007D6144" w:rsidP="00077209">
      <w:pPr>
        <w:pStyle w:val="szdszveg"/>
      </w:pPr>
      <w:r>
        <w:t>Beadandó (root)</w:t>
      </w:r>
    </w:p>
    <w:p w14:paraId="4E183276" w14:textId="77777777" w:rsidR="00077209" w:rsidRPr="007D6144" w:rsidRDefault="00077209" w:rsidP="00077209">
      <w:pPr>
        <w:pStyle w:val="szdszveg"/>
        <w:numPr>
          <w:ilvl w:val="0"/>
          <w:numId w:val="17"/>
        </w:numPr>
      </w:pPr>
      <w:r>
        <w:t>index.php – az alkalmazást indító php fájl, kezeli a templateket</w:t>
      </w:r>
    </w:p>
    <w:p w14:paraId="35DB604E" w14:textId="6A5B09E0" w:rsidR="007D6144" w:rsidRDefault="008A0B6B" w:rsidP="007D6144">
      <w:pPr>
        <w:pStyle w:val="szdszveg"/>
        <w:numPr>
          <w:ilvl w:val="0"/>
          <w:numId w:val="17"/>
        </w:numPr>
      </w:pPr>
      <w:r>
        <w:t>i</w:t>
      </w:r>
      <w:r w:rsidR="007D6144">
        <w:t>mages – itt találhatóak az oldalon felhasznált képek (ez nem a galéria)</w:t>
      </w:r>
    </w:p>
    <w:p w14:paraId="3C0A66BB" w14:textId="3254BB65" w:rsidR="007D6144" w:rsidRDefault="008A0B6B" w:rsidP="007D6144">
      <w:pPr>
        <w:pStyle w:val="szdszveg"/>
        <w:numPr>
          <w:ilvl w:val="0"/>
          <w:numId w:val="17"/>
        </w:numPr>
      </w:pPr>
      <w:r>
        <w:t>i</w:t>
      </w:r>
      <w:r w:rsidR="007D6144">
        <w:t>ncludes</w:t>
      </w:r>
    </w:p>
    <w:p w14:paraId="7613D7F7" w14:textId="77A5DA12" w:rsidR="007D6144" w:rsidRDefault="007D6144" w:rsidP="007D6144">
      <w:pPr>
        <w:pStyle w:val="szdszveg"/>
        <w:numPr>
          <w:ilvl w:val="1"/>
          <w:numId w:val="17"/>
        </w:numPr>
      </w:pPr>
      <w:r>
        <w:t>config.inc.php – tartalmazza az oldalon lévő változókat tömbben</w:t>
      </w:r>
    </w:p>
    <w:p w14:paraId="0C484C65" w14:textId="77777777" w:rsidR="008A0B6B" w:rsidRDefault="008A0B6B" w:rsidP="008A0B6B">
      <w:pPr>
        <w:pStyle w:val="szdszveg"/>
        <w:numPr>
          <w:ilvl w:val="1"/>
          <w:numId w:val="17"/>
        </w:numPr>
      </w:pPr>
      <w:r>
        <w:t>stilus.css – az egész oldal kinézetét alakító kód</w:t>
      </w:r>
    </w:p>
    <w:p w14:paraId="72511C3C" w14:textId="05C194A7" w:rsidR="007D6144" w:rsidRDefault="008A0B6B" w:rsidP="007D6144">
      <w:pPr>
        <w:pStyle w:val="szdszveg"/>
        <w:numPr>
          <w:ilvl w:val="0"/>
          <w:numId w:val="17"/>
        </w:numPr>
      </w:pPr>
      <w:r>
        <w:t>classes</w:t>
      </w:r>
      <w:r w:rsidR="007D6144">
        <w:t xml:space="preserve"> – különböző, főleg adatbázishoz kapcsolódó php és js kódok</w:t>
      </w:r>
    </w:p>
    <w:p w14:paraId="2CB50D3A" w14:textId="6ECF6319" w:rsidR="007D6144" w:rsidRDefault="007D6144" w:rsidP="007D6144">
      <w:pPr>
        <w:pStyle w:val="szdszveg"/>
        <w:numPr>
          <w:ilvl w:val="1"/>
          <w:numId w:val="17"/>
        </w:numPr>
      </w:pPr>
      <w:r>
        <w:t xml:space="preserve">belep.php – a bejelentkezést </w:t>
      </w:r>
      <w:r w:rsidR="008761D1">
        <w:t>megvalósító</w:t>
      </w:r>
      <w:r>
        <w:t xml:space="preserve"> kód</w:t>
      </w:r>
    </w:p>
    <w:p w14:paraId="098C5D5B" w14:textId="7CE380E8" w:rsidR="00C96267" w:rsidRDefault="00C96267" w:rsidP="007D6144">
      <w:pPr>
        <w:pStyle w:val="szdszveg"/>
        <w:numPr>
          <w:ilvl w:val="1"/>
          <w:numId w:val="17"/>
        </w:numPr>
      </w:pPr>
      <w:r>
        <w:t>chart.php – az árfolyamok kiiratását biztosító kód</w:t>
      </w:r>
    </w:p>
    <w:p w14:paraId="3ED53C8B" w14:textId="0F387799" w:rsidR="00C96267" w:rsidRDefault="00C96267" w:rsidP="007D6144">
      <w:pPr>
        <w:pStyle w:val="szdszveg"/>
        <w:numPr>
          <w:ilvl w:val="1"/>
          <w:numId w:val="17"/>
        </w:numPr>
      </w:pPr>
      <w:r>
        <w:t>dbh.classes.php – az adatbázist kezelő függvényeket tartalmazza</w:t>
      </w:r>
    </w:p>
    <w:p w14:paraId="0450D325" w14:textId="0C6F2536" w:rsidR="00C96267" w:rsidRDefault="00C96267" w:rsidP="007D6144">
      <w:pPr>
        <w:pStyle w:val="szdszveg"/>
        <w:numPr>
          <w:ilvl w:val="1"/>
          <w:numId w:val="17"/>
        </w:numPr>
      </w:pPr>
      <w:r>
        <w:t>feltolt.php – a hírek feltöltését biztosító kód</w:t>
      </w:r>
    </w:p>
    <w:p w14:paraId="46DE0E02" w14:textId="124BAEAC" w:rsidR="00C96267" w:rsidRDefault="00C96267" w:rsidP="007D6144">
      <w:pPr>
        <w:pStyle w:val="szdszveg"/>
        <w:numPr>
          <w:ilvl w:val="1"/>
          <w:numId w:val="17"/>
        </w:numPr>
      </w:pPr>
      <w:r>
        <w:t>kilepes.php – a felhasználót kiléptető kód</w:t>
      </w:r>
    </w:p>
    <w:p w14:paraId="24C61EDA" w14:textId="46D12507" w:rsidR="00C96267" w:rsidRDefault="00C96267" w:rsidP="007D6144">
      <w:pPr>
        <w:pStyle w:val="szdszveg"/>
        <w:numPr>
          <w:ilvl w:val="1"/>
          <w:numId w:val="17"/>
        </w:numPr>
      </w:pPr>
      <w:r>
        <w:t>load-news.php – a régebbi híreket betöltő kód</w:t>
      </w:r>
    </w:p>
    <w:p w14:paraId="60864758" w14:textId="27F7E328" w:rsidR="00C96267" w:rsidRDefault="00C96267" w:rsidP="007D6144">
      <w:pPr>
        <w:pStyle w:val="szdszveg"/>
        <w:numPr>
          <w:ilvl w:val="1"/>
          <w:numId w:val="17"/>
        </w:numPr>
      </w:pPr>
      <w:r>
        <w:t>login-classes.php – a dbh-t bővítő bejelentkezési ősosztály kódja</w:t>
      </w:r>
    </w:p>
    <w:p w14:paraId="021FCC3C" w14:textId="744F9FF4" w:rsidR="00C96267" w:rsidRDefault="00C96267" w:rsidP="007D6144">
      <w:pPr>
        <w:pStyle w:val="szdszveg"/>
        <w:numPr>
          <w:ilvl w:val="1"/>
          <w:numId w:val="17"/>
        </w:numPr>
      </w:pPr>
      <w:r>
        <w:t>login-contr.classes.php – a bejelentkezést ellenőrző függvények</w:t>
      </w:r>
    </w:p>
    <w:p w14:paraId="2DB845E8" w14:textId="5065C975" w:rsidR="00C96267" w:rsidRDefault="00C96267" w:rsidP="007D6144">
      <w:pPr>
        <w:pStyle w:val="szdszveg"/>
        <w:numPr>
          <w:ilvl w:val="1"/>
          <w:numId w:val="17"/>
        </w:numPr>
      </w:pPr>
      <w:r>
        <w:t>MNB.php – az MNB SOAP szolgáltatásának kódja</w:t>
      </w:r>
    </w:p>
    <w:p w14:paraId="6BEE6DC9" w14:textId="4DE47AA4" w:rsidR="00C96267" w:rsidRDefault="00C96267" w:rsidP="007D6144">
      <w:pPr>
        <w:pStyle w:val="szdszveg"/>
        <w:numPr>
          <w:ilvl w:val="1"/>
          <w:numId w:val="17"/>
        </w:numPr>
      </w:pPr>
      <w:r>
        <w:t>news.js – a</w:t>
      </w:r>
      <w:r w:rsidR="008761D1">
        <w:t xml:space="preserve"> load-news.php-t meghívó JS kód</w:t>
      </w:r>
    </w:p>
    <w:p w14:paraId="5141BCB8" w14:textId="100622B4" w:rsidR="008761D1" w:rsidRDefault="008761D1" w:rsidP="007D6144">
      <w:pPr>
        <w:pStyle w:val="szdszveg"/>
        <w:numPr>
          <w:ilvl w:val="1"/>
          <w:numId w:val="17"/>
        </w:numPr>
      </w:pPr>
      <w:r>
        <w:t>regisztral – a regisztrációt megvalósító kód</w:t>
      </w:r>
    </w:p>
    <w:p w14:paraId="4F884BA3" w14:textId="03433B03" w:rsidR="008761D1" w:rsidRDefault="008761D1" w:rsidP="007D6144">
      <w:pPr>
        <w:pStyle w:val="szdszveg"/>
        <w:numPr>
          <w:ilvl w:val="1"/>
          <w:numId w:val="17"/>
        </w:numPr>
      </w:pPr>
      <w:r>
        <w:t>signup.classes.php – a dbh-t bővítő regisztrációs ősosztály kódja</w:t>
      </w:r>
    </w:p>
    <w:p w14:paraId="6E08DFA8" w14:textId="4454EA82" w:rsidR="008761D1" w:rsidRDefault="008761D1" w:rsidP="007D6144">
      <w:pPr>
        <w:pStyle w:val="szdszveg"/>
        <w:numPr>
          <w:ilvl w:val="1"/>
          <w:numId w:val="17"/>
        </w:numPr>
      </w:pPr>
      <w:r>
        <w:t>signup-contr.classes.php – a regisztrációt ellenőrző függvények</w:t>
      </w:r>
    </w:p>
    <w:p w14:paraId="412128FB" w14:textId="4FA583DA" w:rsidR="007D6144" w:rsidRDefault="008A0B6B" w:rsidP="007D6144">
      <w:pPr>
        <w:pStyle w:val="szdszveg"/>
        <w:numPr>
          <w:ilvl w:val="0"/>
          <w:numId w:val="17"/>
        </w:numPr>
      </w:pPr>
      <w:r>
        <w:t>t</w:t>
      </w:r>
      <w:r w:rsidR="007D6144">
        <w:t>emplates</w:t>
      </w:r>
    </w:p>
    <w:p w14:paraId="70A5CEF3" w14:textId="5CF0C6AD" w:rsidR="00713CB5" w:rsidRDefault="00713CB5" w:rsidP="008761D1">
      <w:pPr>
        <w:pStyle w:val="szdszveg"/>
        <w:numPr>
          <w:ilvl w:val="1"/>
          <w:numId w:val="17"/>
        </w:numPr>
      </w:pPr>
      <w:r>
        <w:t>Gallery – a gallériában lévő képeket tároló mappa</w:t>
      </w:r>
    </w:p>
    <w:p w14:paraId="1C02B583" w14:textId="78AC22CA" w:rsidR="008761D1" w:rsidRDefault="008761D1" w:rsidP="008761D1">
      <w:pPr>
        <w:pStyle w:val="szdszveg"/>
        <w:numPr>
          <w:ilvl w:val="1"/>
          <w:numId w:val="17"/>
        </w:numPr>
      </w:pPr>
      <w:r>
        <w:t>404.tpl – a hiányzó oldal kódja</w:t>
      </w:r>
    </w:p>
    <w:p w14:paraId="7EBF9371" w14:textId="320CFF61" w:rsidR="008761D1" w:rsidRDefault="008761D1" w:rsidP="008761D1">
      <w:pPr>
        <w:pStyle w:val="szdszveg"/>
        <w:numPr>
          <w:ilvl w:val="1"/>
          <w:numId w:val="17"/>
        </w:numPr>
      </w:pPr>
      <w:r>
        <w:t>arfolyamok.tpl – az árfolyamok oldal kódja</w:t>
      </w:r>
    </w:p>
    <w:p w14:paraId="24014487" w14:textId="77777777" w:rsidR="00713CB5" w:rsidRDefault="00713CB5" w:rsidP="008761D1">
      <w:pPr>
        <w:pStyle w:val="szdszveg"/>
        <w:numPr>
          <w:ilvl w:val="1"/>
          <w:numId w:val="17"/>
        </w:numPr>
      </w:pPr>
      <w:r>
        <w:t>belep.tpl.php – a belépés kódja</w:t>
      </w:r>
    </w:p>
    <w:p w14:paraId="5FAEB972" w14:textId="77777777" w:rsidR="00713CB5" w:rsidRDefault="00713CB5" w:rsidP="008761D1">
      <w:pPr>
        <w:pStyle w:val="szdszveg"/>
        <w:numPr>
          <w:ilvl w:val="1"/>
          <w:numId w:val="17"/>
        </w:numPr>
      </w:pPr>
      <w:r>
        <w:t>belepes.tpl.php – a belépés oldal kódja</w:t>
      </w:r>
    </w:p>
    <w:p w14:paraId="4D0D326A" w14:textId="77777777" w:rsidR="00713CB5" w:rsidRDefault="00713CB5" w:rsidP="008761D1">
      <w:pPr>
        <w:pStyle w:val="szdszveg"/>
        <w:numPr>
          <w:ilvl w:val="1"/>
          <w:numId w:val="17"/>
        </w:numPr>
      </w:pPr>
      <w:r>
        <w:t>cimlap.tpl.php – a címlap oldal kódja</w:t>
      </w:r>
    </w:p>
    <w:p w14:paraId="44652E3F" w14:textId="77777777" w:rsidR="00713CB5" w:rsidRDefault="00713CB5" w:rsidP="008761D1">
      <w:pPr>
        <w:pStyle w:val="szdszveg"/>
        <w:numPr>
          <w:ilvl w:val="1"/>
          <w:numId w:val="17"/>
        </w:numPr>
      </w:pPr>
      <w:r>
        <w:t>galeria.tpl.php – a galéria oldal kódja</w:t>
      </w:r>
    </w:p>
    <w:p w14:paraId="78ABEF30" w14:textId="77777777" w:rsidR="00713CB5" w:rsidRDefault="00713CB5" w:rsidP="008761D1">
      <w:pPr>
        <w:pStyle w:val="szdszveg"/>
        <w:numPr>
          <w:ilvl w:val="1"/>
          <w:numId w:val="17"/>
        </w:numPr>
      </w:pPr>
      <w:r>
        <w:t>galeriacon.inc.php – a galéria kódját támogatja</w:t>
      </w:r>
    </w:p>
    <w:p w14:paraId="77040F80" w14:textId="5E563655" w:rsidR="00713CB5" w:rsidRDefault="00736D23" w:rsidP="008761D1">
      <w:pPr>
        <w:pStyle w:val="szdszveg"/>
        <w:numPr>
          <w:ilvl w:val="1"/>
          <w:numId w:val="17"/>
        </w:numPr>
      </w:pPr>
      <w:r>
        <w:t>hirek.tpl – a hírek oldal kódja</w:t>
      </w:r>
    </w:p>
    <w:p w14:paraId="2C6F3D1D" w14:textId="574D10DD" w:rsidR="00736D23" w:rsidRDefault="00736D23" w:rsidP="008761D1">
      <w:pPr>
        <w:pStyle w:val="szdszveg"/>
        <w:numPr>
          <w:ilvl w:val="1"/>
          <w:numId w:val="17"/>
        </w:numPr>
      </w:pPr>
      <w:r>
        <w:lastRenderedPageBreak/>
        <w:t>hirfeltoltes.tpl – a hírfeltöltés oldal kódja</w:t>
      </w:r>
    </w:p>
    <w:p w14:paraId="71D3A67F" w14:textId="77777777" w:rsidR="00713CB5" w:rsidRDefault="00713CB5" w:rsidP="008761D1">
      <w:pPr>
        <w:pStyle w:val="szdszveg"/>
        <w:numPr>
          <w:ilvl w:val="1"/>
          <w:numId w:val="17"/>
        </w:numPr>
      </w:pPr>
      <w:r>
        <w:t>kilepes.tpl – a kilépés kódja</w:t>
      </w:r>
    </w:p>
    <w:p w14:paraId="5FA73FDC" w14:textId="77777777" w:rsidR="00713CB5" w:rsidRDefault="00713CB5" w:rsidP="008761D1">
      <w:pPr>
        <w:pStyle w:val="szdszveg"/>
        <w:numPr>
          <w:ilvl w:val="1"/>
          <w:numId w:val="17"/>
        </w:numPr>
      </w:pPr>
      <w:r>
        <w:t>regisztral.tpl – a regisztráció kódja</w:t>
      </w:r>
    </w:p>
    <w:p w14:paraId="3E73505C" w14:textId="200AEB89" w:rsidR="007D6144" w:rsidRDefault="00077209" w:rsidP="007D6144">
      <w:pPr>
        <w:pStyle w:val="szdszveg"/>
        <w:numPr>
          <w:ilvl w:val="0"/>
          <w:numId w:val="17"/>
        </w:numPr>
      </w:pPr>
      <w:r>
        <w:t>hatoslotto</w:t>
      </w:r>
      <w:r w:rsidR="007D6144">
        <w:t>.gittattributes – GIT által létrehozott fájl</w:t>
      </w:r>
    </w:p>
    <w:p w14:paraId="68DEBA3A" w14:textId="4F1B6CA0" w:rsidR="007D6144" w:rsidRDefault="00077209" w:rsidP="007D6144">
      <w:pPr>
        <w:pStyle w:val="szdszveg"/>
        <w:numPr>
          <w:ilvl w:val="0"/>
          <w:numId w:val="17"/>
        </w:numPr>
      </w:pPr>
      <w:r>
        <w:t>hatoslotto</w:t>
      </w:r>
      <w:r w:rsidR="007D6144">
        <w:t>.sql – az alkalmazás adatbázisát létrehozó SQL kód</w:t>
      </w:r>
    </w:p>
    <w:p w14:paraId="34993B50" w14:textId="77777777" w:rsidR="00C142A1" w:rsidRDefault="00C142A1" w:rsidP="00C142A1">
      <w:pPr>
        <w:pStyle w:val="szdcmsor1"/>
      </w:pPr>
      <w:r>
        <w:lastRenderedPageBreak/>
        <w:t>Tesztelési terv, eredmények</w:t>
      </w:r>
      <w:r w:rsidR="0001632A">
        <w:t>, képernyőmentések</w:t>
      </w:r>
    </w:p>
    <w:p w14:paraId="758536C3" w14:textId="75856FBC" w:rsidR="00003F0A" w:rsidRDefault="00660D73" w:rsidP="00003F0A">
      <w:pPr>
        <w:pStyle w:val="szdszveg"/>
      </w:pPr>
      <w:r>
        <w:t>A feladat végrehajtását a leírás alapján, sorban végezt</w:t>
      </w:r>
      <w:r w:rsidR="00077209">
        <w:t>ük el</w:t>
      </w:r>
      <w:r>
        <w:t xml:space="preserve">. Az órai anyagokat felhasználva, </w:t>
      </w:r>
      <w:r w:rsidR="00077209">
        <w:t xml:space="preserve">valamint az interneten (YouTube, Google) talált segítséggel </w:t>
      </w:r>
      <w:r>
        <w:t>készített</w:t>
      </w:r>
      <w:r w:rsidR="00077209">
        <w:t>ük</w:t>
      </w:r>
      <w:r>
        <w:t xml:space="preserve"> el a végső alkalmazást. A tesztelést folyamatosan végezt</w:t>
      </w:r>
      <w:r w:rsidR="00D52E7E">
        <w:t>ük</w:t>
      </w:r>
      <w:r>
        <w:t>, minden nagyobb módosítás után megvizsgált</w:t>
      </w:r>
      <w:r w:rsidR="00D52E7E">
        <w:t>uk</w:t>
      </w:r>
      <w:r>
        <w:t>, hogy a program működése megváltozott-e. A legtöbb funkció implementálása sikeres volt, egyedüli kivétel a stílus módosítása. A stílus.css fájlt többször is próbáltam módosítani, de a végeredmény soha sem változott, ezért az oldal kinézete nem pontosan egyezik meg az elvárásokkal. A beadás előtti utolsó tesztelés során az alábbi módon néztek ki az oldalak.</w:t>
      </w:r>
    </w:p>
    <w:p w14:paraId="1B1C85CC" w14:textId="1159B9C4" w:rsidR="00D52E7E" w:rsidRDefault="00D52E7E" w:rsidP="00003F0A">
      <w:pPr>
        <w:pStyle w:val="szdszveg"/>
      </w:pPr>
      <w:r>
        <w:rPr>
          <w:noProof/>
        </w:rPr>
        <w:drawing>
          <wp:inline distT="0" distB="0" distL="0" distR="0" wp14:anchorId="3A384894" wp14:editId="3FEE6A17">
            <wp:extent cx="5579110" cy="3138170"/>
            <wp:effectExtent l="0" t="0" r="2540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DAB7" w14:textId="77777777" w:rsidR="00660D73" w:rsidRDefault="00660D73" w:rsidP="00660D73">
      <w:pPr>
        <w:pStyle w:val="szdbracm"/>
      </w:pPr>
      <w:r>
        <w:t>1. ábra: A címlap</w:t>
      </w:r>
    </w:p>
    <w:p w14:paraId="26DD6C55" w14:textId="31E72952" w:rsidR="00202571" w:rsidRPr="00202571" w:rsidRDefault="00202571" w:rsidP="00202571">
      <w:pPr>
        <w:pStyle w:val="szdszveg"/>
      </w:pPr>
      <w:r>
        <w:t>A címlap fogadja a látogatókat először ahol láthat</w:t>
      </w:r>
      <w:r w:rsidR="00D52E7E">
        <w:t xml:space="preserve">juk az oldal címét, mottóját, egy linket a valódi Szerencsejáték Zrt. oldalára. A szövegtörzsben található egy rövid bemutatkozás, az adatbázisból lehívott pár adat, illetve egy kép. </w:t>
      </w:r>
      <w:r>
        <w:t>Innen továbbléphetünk a többi oldalra.</w:t>
      </w:r>
    </w:p>
    <w:p w14:paraId="1791C828" w14:textId="77777777" w:rsidR="00660D73" w:rsidRDefault="00660D73" w:rsidP="00660D73">
      <w:pPr>
        <w:pStyle w:val="szdszveg"/>
      </w:pPr>
    </w:p>
    <w:p w14:paraId="4EB860C0" w14:textId="6E2D99DD" w:rsidR="007360EC" w:rsidRDefault="00D52E7E" w:rsidP="007360EC">
      <w:pPr>
        <w:pStyle w:val="szdbracm"/>
      </w:pPr>
      <w:r>
        <w:rPr>
          <w:noProof/>
        </w:rPr>
        <w:lastRenderedPageBreak/>
        <w:drawing>
          <wp:inline distT="0" distB="0" distL="0" distR="0" wp14:anchorId="26A2FF7B" wp14:editId="1BED0034">
            <wp:extent cx="5579110" cy="3138170"/>
            <wp:effectExtent l="0" t="0" r="2540" b="508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0EC">
        <w:t xml:space="preserve">2. ábra: </w:t>
      </w:r>
      <w:r>
        <w:t>Az árfolyamok</w:t>
      </w:r>
      <w:r w:rsidR="007360EC">
        <w:t xml:space="preserve"> oldala</w:t>
      </w:r>
    </w:p>
    <w:p w14:paraId="22EBF8A1" w14:textId="3ACB25B7" w:rsidR="00D52E7E" w:rsidRDefault="00D52E7E" w:rsidP="00D52E7E">
      <w:pPr>
        <w:pStyle w:val="szdbracm"/>
        <w:jc w:val="both"/>
        <w:rPr>
          <w:i w:val="0"/>
          <w:iCs/>
        </w:rPr>
      </w:pPr>
      <w:r>
        <w:rPr>
          <w:i w:val="0"/>
          <w:iCs/>
        </w:rPr>
        <w:t xml:space="preserve">Az árfolyamok oldalon </w:t>
      </w:r>
      <w:r w:rsidR="00226A6A">
        <w:rPr>
          <w:i w:val="0"/>
          <w:iCs/>
        </w:rPr>
        <w:t>az MNB SOAP webszolgáltatásával jelenítünk meg adatokat. A</w:t>
      </w:r>
      <w:r>
        <w:rPr>
          <w:i w:val="0"/>
          <w:iCs/>
        </w:rPr>
        <w:t xml:space="preserve">lapból láthatjuk a mai napi adatokat 3 devizáról, és egy formot, ahol lekérdezhetünk kívánt információkat. </w:t>
      </w:r>
    </w:p>
    <w:p w14:paraId="724AF0F8" w14:textId="150DC75E" w:rsidR="00C21A47" w:rsidRPr="00C21A47" w:rsidRDefault="00C21A47" w:rsidP="00C21A47">
      <w:pPr>
        <w:pStyle w:val="szdszveg"/>
      </w:pPr>
      <w:r>
        <w:rPr>
          <w:noProof/>
        </w:rPr>
        <w:drawing>
          <wp:inline distT="0" distB="0" distL="0" distR="0" wp14:anchorId="4CA61DD7" wp14:editId="72E55EDE">
            <wp:extent cx="5579110" cy="3138170"/>
            <wp:effectExtent l="0" t="0" r="2540" b="508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1ECB" w14:textId="64755412" w:rsidR="00C21A47" w:rsidRDefault="00C21A47" w:rsidP="00C21A47">
      <w:pPr>
        <w:pStyle w:val="szdbracm"/>
      </w:pPr>
      <w:r>
        <w:t>3</w:t>
      </w:r>
      <w:r w:rsidR="007360EC">
        <w:t xml:space="preserve">. ábra: Az </w:t>
      </w:r>
      <w:r>
        <w:t>árfolyamok oldala</w:t>
      </w:r>
      <w:r>
        <w:t xml:space="preserve"> lekérdezés után</w:t>
      </w:r>
    </w:p>
    <w:p w14:paraId="04272643" w14:textId="77777777" w:rsidR="00C21A47" w:rsidRPr="00C21A47" w:rsidRDefault="00C21A47" w:rsidP="00C21A47">
      <w:pPr>
        <w:pStyle w:val="szdszveg"/>
      </w:pPr>
    </w:p>
    <w:p w14:paraId="376E4857" w14:textId="77777777" w:rsidR="00C21A47" w:rsidRDefault="00C21A47" w:rsidP="007360EC">
      <w:pPr>
        <w:pStyle w:val="szdbracm"/>
      </w:pPr>
    </w:p>
    <w:p w14:paraId="56D84F8A" w14:textId="69D8B415" w:rsidR="007360EC" w:rsidRDefault="00C21A47" w:rsidP="007360EC">
      <w:pPr>
        <w:pStyle w:val="szdbracm"/>
      </w:pPr>
      <w:r>
        <w:rPr>
          <w:noProof/>
        </w:rPr>
        <w:lastRenderedPageBreak/>
        <w:drawing>
          <wp:inline distT="0" distB="0" distL="0" distR="0" wp14:anchorId="327AF842" wp14:editId="1FF57BAE">
            <wp:extent cx="5579110" cy="3138170"/>
            <wp:effectExtent l="0" t="0" r="2540" b="50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0EC">
        <w:t xml:space="preserve">4. ábra: </w:t>
      </w:r>
      <w:r>
        <w:t>Az árfolyamok</w:t>
      </w:r>
      <w:r>
        <w:t xml:space="preserve"> oldalon megjelenő grafikon</w:t>
      </w:r>
    </w:p>
    <w:p w14:paraId="4B9F2D92" w14:textId="6D384BB5" w:rsidR="00C21A47" w:rsidRDefault="00C21A47" w:rsidP="00226A6A">
      <w:pPr>
        <w:pStyle w:val="szdszveg"/>
      </w:pPr>
      <w:r>
        <w:t xml:space="preserve">Lekérdezés után láthatjuk sorban a kívánt időszak árfolyamát, és alatta pedig egy az adatok alapján </w:t>
      </w:r>
      <w:r w:rsidR="00226A6A">
        <w:t xml:space="preserve">chart.js segítségével </w:t>
      </w:r>
      <w:r>
        <w:t>készített grafikont. Sajnos a grafikon csak egész számokat jelenít meg, ezért nem tökéletes.</w:t>
      </w:r>
    </w:p>
    <w:p w14:paraId="58F1AF4D" w14:textId="3D3BA123" w:rsidR="00C21A47" w:rsidRPr="00C21A47" w:rsidRDefault="00C21A47" w:rsidP="00C21A47">
      <w:pPr>
        <w:pStyle w:val="szdszveg"/>
      </w:pPr>
      <w:r>
        <w:rPr>
          <w:noProof/>
        </w:rPr>
        <w:drawing>
          <wp:inline distT="0" distB="0" distL="0" distR="0" wp14:anchorId="33A193E8" wp14:editId="471B7FB7">
            <wp:extent cx="5579110" cy="3138170"/>
            <wp:effectExtent l="0" t="0" r="254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AF64" w14:textId="4BB8B2D2" w:rsidR="00C21A47" w:rsidRPr="00C21A47" w:rsidRDefault="00C21A47" w:rsidP="00C21A47">
      <w:pPr>
        <w:pStyle w:val="szdszveg"/>
        <w:jc w:val="center"/>
        <w:rPr>
          <w:i/>
          <w:iCs/>
        </w:rPr>
      </w:pPr>
      <w:r>
        <w:rPr>
          <w:i/>
          <w:iCs/>
        </w:rPr>
        <w:t>5</w:t>
      </w:r>
      <w:r w:rsidRPr="00C21A47">
        <w:rPr>
          <w:i/>
          <w:iCs/>
        </w:rPr>
        <w:t xml:space="preserve">. ábra: </w:t>
      </w:r>
      <w:r>
        <w:rPr>
          <w:i/>
          <w:iCs/>
        </w:rPr>
        <w:t>A galéria oldal</w:t>
      </w:r>
    </w:p>
    <w:p w14:paraId="2E7450C1" w14:textId="77777777" w:rsidR="00C21A47" w:rsidRDefault="00C21A47" w:rsidP="007360EC">
      <w:pPr>
        <w:pStyle w:val="szdszveg"/>
      </w:pPr>
    </w:p>
    <w:p w14:paraId="310DD0B5" w14:textId="4792DEE2" w:rsidR="00C21A47" w:rsidRDefault="00C21A47" w:rsidP="007360EC">
      <w:pPr>
        <w:pStyle w:val="szdszveg"/>
      </w:pPr>
      <w:r>
        <w:t>A galéria oldalon látható az admin által feltöltött pár kép a korábbi lottónyertesekről.</w:t>
      </w:r>
    </w:p>
    <w:p w14:paraId="687D5B64" w14:textId="13D7ED66" w:rsidR="00C21A47" w:rsidRDefault="00C21A47" w:rsidP="007360EC">
      <w:pPr>
        <w:pStyle w:val="szdszveg"/>
      </w:pPr>
      <w:r>
        <w:rPr>
          <w:noProof/>
        </w:rPr>
        <w:lastRenderedPageBreak/>
        <w:drawing>
          <wp:inline distT="0" distB="0" distL="0" distR="0" wp14:anchorId="5DBB1FDE" wp14:editId="40BA880C">
            <wp:extent cx="5579110" cy="3138170"/>
            <wp:effectExtent l="0" t="0" r="2540" b="508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2BD1" w14:textId="39C00974" w:rsidR="00C21A47" w:rsidRPr="00720711" w:rsidRDefault="00720711" w:rsidP="00720711">
      <w:pPr>
        <w:pStyle w:val="szdszveg"/>
        <w:jc w:val="center"/>
        <w:rPr>
          <w:i/>
          <w:iCs/>
        </w:rPr>
      </w:pPr>
      <w:r>
        <w:rPr>
          <w:i/>
          <w:iCs/>
        </w:rPr>
        <w:t>6</w:t>
      </w:r>
      <w:r w:rsidRPr="00C21A47">
        <w:rPr>
          <w:i/>
          <w:iCs/>
        </w:rPr>
        <w:t xml:space="preserve">. ábra: </w:t>
      </w:r>
      <w:r>
        <w:rPr>
          <w:i/>
          <w:iCs/>
        </w:rPr>
        <w:t>A hírek</w:t>
      </w:r>
      <w:r>
        <w:rPr>
          <w:i/>
          <w:iCs/>
        </w:rPr>
        <w:t xml:space="preserve"> oldal</w:t>
      </w:r>
    </w:p>
    <w:p w14:paraId="2F16BB09" w14:textId="77777777" w:rsidR="00226A6A" w:rsidRDefault="00226A6A" w:rsidP="007360EC">
      <w:pPr>
        <w:pStyle w:val="szdszveg"/>
      </w:pPr>
    </w:p>
    <w:p w14:paraId="19A031F7" w14:textId="5CD6A7D9" w:rsidR="00C21A47" w:rsidRDefault="00C21A47" w:rsidP="007360EC">
      <w:pPr>
        <w:pStyle w:val="szdszveg"/>
      </w:pPr>
      <w:r>
        <w:t>A hírek oldalon látható két darab teszt hír</w:t>
      </w:r>
      <w:r w:rsidR="00226A6A">
        <w:t>, melyeket a hír feltöltése funkcióval juttatunk az adatbázisba.</w:t>
      </w:r>
      <w:r w:rsidR="00720711">
        <w:t xml:space="preserve"> A</w:t>
      </w:r>
      <w:r>
        <w:t xml:space="preserve"> „Korábbi hírek” nyomógomb megnyomása után</w:t>
      </w:r>
      <w:r w:rsidR="00720711">
        <w:t xml:space="preserve"> további két hírt tölt be a rendszer az adatbázisból</w:t>
      </w:r>
      <w:r w:rsidR="00F831B6">
        <w:t>, ehhez jQueryt alkalmaztunk.</w:t>
      </w:r>
      <w:r w:rsidR="00720711">
        <w:t xml:space="preserve"> </w:t>
      </w:r>
    </w:p>
    <w:p w14:paraId="1C184608" w14:textId="72D6CE88" w:rsidR="00720711" w:rsidRDefault="00720711" w:rsidP="007360EC">
      <w:pPr>
        <w:pStyle w:val="szdszveg"/>
      </w:pPr>
      <w:r>
        <w:rPr>
          <w:noProof/>
        </w:rPr>
        <w:drawing>
          <wp:inline distT="0" distB="0" distL="0" distR="0" wp14:anchorId="35BE2A92" wp14:editId="4CECDE96">
            <wp:extent cx="5579110" cy="3138170"/>
            <wp:effectExtent l="0" t="0" r="2540" b="508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ABD1" w14:textId="6598220D" w:rsidR="00720711" w:rsidRPr="00C21A47" w:rsidRDefault="00720711" w:rsidP="00720711">
      <w:pPr>
        <w:pStyle w:val="szdszveg"/>
        <w:jc w:val="center"/>
        <w:rPr>
          <w:i/>
          <w:iCs/>
        </w:rPr>
      </w:pPr>
      <w:r>
        <w:rPr>
          <w:i/>
          <w:iCs/>
        </w:rPr>
        <w:t>7</w:t>
      </w:r>
      <w:r w:rsidRPr="00C21A47">
        <w:rPr>
          <w:i/>
          <w:iCs/>
        </w:rPr>
        <w:t xml:space="preserve">. ábra: </w:t>
      </w:r>
      <w:r>
        <w:rPr>
          <w:i/>
          <w:iCs/>
        </w:rPr>
        <w:t>A hírek oldal a gomb megnyomása után</w:t>
      </w:r>
    </w:p>
    <w:p w14:paraId="1AD7B49E" w14:textId="77777777" w:rsidR="00720711" w:rsidRDefault="00720711" w:rsidP="00F831B6">
      <w:pPr>
        <w:pStyle w:val="szdszveg"/>
        <w:ind w:firstLine="0"/>
      </w:pPr>
    </w:p>
    <w:p w14:paraId="7EEAFFC4" w14:textId="0DFBFBC8" w:rsidR="00720711" w:rsidRDefault="00720711" w:rsidP="007360EC">
      <w:pPr>
        <w:pStyle w:val="szdszveg"/>
      </w:pPr>
      <w:r>
        <w:rPr>
          <w:noProof/>
        </w:rPr>
        <w:lastRenderedPageBreak/>
        <w:drawing>
          <wp:inline distT="0" distB="0" distL="0" distR="0" wp14:anchorId="16F6ECBE" wp14:editId="6A683F39">
            <wp:extent cx="5579110" cy="3138170"/>
            <wp:effectExtent l="0" t="0" r="2540" b="508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2647" w14:textId="72DDB88A" w:rsidR="00720711" w:rsidRDefault="00720711" w:rsidP="00720711">
      <w:pPr>
        <w:pStyle w:val="szdszveg"/>
        <w:jc w:val="center"/>
        <w:rPr>
          <w:i/>
          <w:iCs/>
        </w:rPr>
      </w:pPr>
      <w:r>
        <w:rPr>
          <w:i/>
          <w:iCs/>
        </w:rPr>
        <w:t>8</w:t>
      </w:r>
      <w:r w:rsidRPr="00C21A47">
        <w:rPr>
          <w:i/>
          <w:iCs/>
        </w:rPr>
        <w:t xml:space="preserve">. ábra: </w:t>
      </w:r>
      <w:r>
        <w:rPr>
          <w:i/>
          <w:iCs/>
        </w:rPr>
        <w:t>A hírek</w:t>
      </w:r>
      <w:r>
        <w:rPr>
          <w:i/>
          <w:iCs/>
        </w:rPr>
        <w:t xml:space="preserve"> feltöltése</w:t>
      </w:r>
      <w:r>
        <w:rPr>
          <w:i/>
          <w:iCs/>
        </w:rPr>
        <w:t xml:space="preserve"> </w:t>
      </w:r>
      <w:r>
        <w:rPr>
          <w:i/>
          <w:iCs/>
        </w:rPr>
        <w:t>oldal</w:t>
      </w:r>
    </w:p>
    <w:p w14:paraId="32326611" w14:textId="77777777" w:rsidR="00F831B6" w:rsidRDefault="00F831B6" w:rsidP="00720711">
      <w:pPr>
        <w:pStyle w:val="szdszveg"/>
      </w:pPr>
    </w:p>
    <w:p w14:paraId="3EFD7746" w14:textId="31F22997" w:rsidR="00720711" w:rsidRDefault="00720711" w:rsidP="00720711">
      <w:pPr>
        <w:pStyle w:val="szdszveg"/>
      </w:pPr>
      <w:r>
        <w:t>A hírek feltöltése oldalon a cím és tartalom megadása után a „Küld” gombra kattintva az információ bekerül az adatbázisba és a „Hírek” oldalon láthatóvá válik.</w:t>
      </w:r>
    </w:p>
    <w:p w14:paraId="61A6D547" w14:textId="77777777" w:rsidR="00440FC2" w:rsidRDefault="00440FC2" w:rsidP="00720711">
      <w:pPr>
        <w:pStyle w:val="szdszveg"/>
      </w:pPr>
    </w:p>
    <w:p w14:paraId="14A79AA1" w14:textId="0DB015E0" w:rsidR="00440FC2" w:rsidRPr="00720711" w:rsidRDefault="00440FC2" w:rsidP="00720711">
      <w:pPr>
        <w:pStyle w:val="szdszveg"/>
      </w:pPr>
      <w:r>
        <w:rPr>
          <w:noProof/>
        </w:rPr>
        <w:drawing>
          <wp:inline distT="0" distB="0" distL="0" distR="0" wp14:anchorId="3743D930" wp14:editId="1DCA802D">
            <wp:extent cx="5579110" cy="3138170"/>
            <wp:effectExtent l="0" t="0" r="2540" b="508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2B8D" w14:textId="6A5FB10D" w:rsidR="00440FC2" w:rsidRDefault="00440FC2" w:rsidP="00440FC2">
      <w:pPr>
        <w:pStyle w:val="szdszveg"/>
        <w:jc w:val="center"/>
        <w:rPr>
          <w:i/>
          <w:iCs/>
        </w:rPr>
      </w:pPr>
      <w:r>
        <w:rPr>
          <w:i/>
          <w:iCs/>
        </w:rPr>
        <w:t>9</w:t>
      </w:r>
      <w:r w:rsidRPr="00C21A47">
        <w:rPr>
          <w:i/>
          <w:iCs/>
        </w:rPr>
        <w:t xml:space="preserve">. ábra: </w:t>
      </w:r>
      <w:r>
        <w:rPr>
          <w:i/>
          <w:iCs/>
        </w:rPr>
        <w:t xml:space="preserve">A </w:t>
      </w:r>
      <w:r>
        <w:rPr>
          <w:i/>
          <w:iCs/>
        </w:rPr>
        <w:t>kilépés oldal</w:t>
      </w:r>
    </w:p>
    <w:p w14:paraId="39BD2F19" w14:textId="52825658" w:rsidR="00440FC2" w:rsidRDefault="00440FC2" w:rsidP="007360EC">
      <w:pPr>
        <w:pStyle w:val="szdszveg"/>
      </w:pPr>
      <w:r>
        <w:lastRenderedPageBreak/>
        <w:t xml:space="preserve">A kilépés gombra kattintva </w:t>
      </w:r>
      <w:r w:rsidR="00A54D8F">
        <w:t>erre az oldalra kerülünk. Látható, hogy megjelenik a „Belépés” oldal, valamint eltűnt a „Hír feltöltése” oldal (mivel azt csak bejelentkezve lehet).</w:t>
      </w:r>
    </w:p>
    <w:p w14:paraId="6D374256" w14:textId="77777777" w:rsidR="00F831B6" w:rsidRDefault="00F831B6" w:rsidP="007360EC">
      <w:pPr>
        <w:pStyle w:val="szdszveg"/>
      </w:pPr>
    </w:p>
    <w:p w14:paraId="6263494A" w14:textId="35175F20" w:rsidR="00A54D8F" w:rsidRDefault="00A54D8F" w:rsidP="007360EC">
      <w:pPr>
        <w:pStyle w:val="szdszveg"/>
      </w:pPr>
      <w:r>
        <w:rPr>
          <w:noProof/>
        </w:rPr>
        <w:drawing>
          <wp:inline distT="0" distB="0" distL="0" distR="0" wp14:anchorId="5CA918CD" wp14:editId="75613579">
            <wp:extent cx="5579110" cy="3138170"/>
            <wp:effectExtent l="0" t="0" r="2540" b="508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42BC" w14:textId="3E1125A9" w:rsidR="00A54D8F" w:rsidRDefault="00A54D8F" w:rsidP="00A54D8F">
      <w:pPr>
        <w:pStyle w:val="szdszveg"/>
        <w:jc w:val="center"/>
        <w:rPr>
          <w:i/>
          <w:iCs/>
        </w:rPr>
      </w:pPr>
      <w:r>
        <w:rPr>
          <w:i/>
          <w:iCs/>
        </w:rPr>
        <w:t>9</w:t>
      </w:r>
      <w:r w:rsidRPr="00C21A47">
        <w:rPr>
          <w:i/>
          <w:iCs/>
        </w:rPr>
        <w:t xml:space="preserve">. ábra: </w:t>
      </w:r>
      <w:r>
        <w:rPr>
          <w:i/>
          <w:iCs/>
        </w:rPr>
        <w:t xml:space="preserve">A </w:t>
      </w:r>
      <w:r>
        <w:rPr>
          <w:i/>
          <w:iCs/>
        </w:rPr>
        <w:t>bejelentkezés/regisztrációs</w:t>
      </w:r>
      <w:r>
        <w:rPr>
          <w:i/>
          <w:iCs/>
        </w:rPr>
        <w:t xml:space="preserve"> oldal</w:t>
      </w:r>
    </w:p>
    <w:p w14:paraId="0BBCBAD6" w14:textId="77777777" w:rsidR="00A54D8F" w:rsidRDefault="00A54D8F" w:rsidP="007360EC">
      <w:pPr>
        <w:pStyle w:val="szdszveg"/>
      </w:pPr>
    </w:p>
    <w:p w14:paraId="43704670" w14:textId="1FE789F7" w:rsidR="007360EC" w:rsidRDefault="00202571" w:rsidP="007360EC">
      <w:pPr>
        <w:pStyle w:val="szdszveg"/>
      </w:pPr>
      <w:r>
        <w:t xml:space="preserve">A bejelentkezés (és regisztráció) oldala lehetővé teszi számunkra a regisztrációt, vagy ha ez már megtörtént a bejelentkezést. Az oldalhoz tartozó SQL adatbázis tárolja a felhasználói adatokat (felhasználó név, </w:t>
      </w:r>
      <w:r w:rsidR="00A54D8F">
        <w:t>email cím</w:t>
      </w:r>
      <w:r>
        <w:t xml:space="preserve"> és jelszó) az adattárolási szabályoknak megfelelően, azaz a jelszót kódolva. </w:t>
      </w:r>
      <w:r w:rsidR="00A54D8F">
        <w:t xml:space="preserve">A beléptetés és a regisztáció az MVC elveinek megfelelően van végrehajtva. Az adatbázis kezelés és a különböző login és signup </w:t>
      </w:r>
      <w:r w:rsidR="00226A6A">
        <w:t>függvények pedig az objektumorientált PHP szerint lettek végrehajtva.</w:t>
      </w:r>
    </w:p>
    <w:p w14:paraId="454B0058" w14:textId="77777777" w:rsidR="0035777A" w:rsidRDefault="0035777A" w:rsidP="007360EC">
      <w:pPr>
        <w:pStyle w:val="szdszveg"/>
      </w:pPr>
    </w:p>
    <w:p w14:paraId="3D12D556" w14:textId="211E78D5" w:rsidR="007360EC" w:rsidRDefault="007360EC" w:rsidP="007360EC">
      <w:pPr>
        <w:pStyle w:val="szdszveg"/>
      </w:pPr>
    </w:p>
    <w:p w14:paraId="0BC96FCF" w14:textId="77777777" w:rsidR="0025169D" w:rsidRDefault="0025169D" w:rsidP="0025169D">
      <w:pPr>
        <w:pStyle w:val="szdcmsor1"/>
      </w:pPr>
      <w:r>
        <w:lastRenderedPageBreak/>
        <w:t>Használt külső állományok, keretrendszerek, potenciális fejlesztések</w:t>
      </w:r>
    </w:p>
    <w:p w14:paraId="49D32021" w14:textId="15FF6E75" w:rsidR="0025169D" w:rsidRPr="0025169D" w:rsidRDefault="0025169D" w:rsidP="0025169D">
      <w:pPr>
        <w:pStyle w:val="szdszveg"/>
      </w:pPr>
      <w:r>
        <w:t>A program készítése során csak az utolsó lépéseknél kezdt</w:t>
      </w:r>
      <w:r w:rsidR="00226A6A">
        <w:t>ük</w:t>
      </w:r>
      <w:r>
        <w:t xml:space="preserve"> el használ a Git verziókövető rendszerét</w:t>
      </w:r>
      <w:r w:rsidR="00226A6A">
        <w:t>, ezért egy nap alatt több verziót is feltöltöttünk. A feladat végrehajtásához semmiféle keretrendszert nem használtunk.</w:t>
      </w:r>
    </w:p>
    <w:p w14:paraId="43847A37" w14:textId="0462A361" w:rsidR="0025169D" w:rsidRDefault="0025169D" w:rsidP="003908B3">
      <w:pPr>
        <w:pStyle w:val="szdszveg"/>
      </w:pPr>
      <w:r>
        <w:t>Összegzésként élet</w:t>
      </w:r>
      <w:r w:rsidR="00226A6A">
        <w:t>ünk</w:t>
      </w:r>
      <w:r>
        <w:t xml:space="preserve"> első</w:t>
      </w:r>
      <w:r w:rsidR="00226A6A">
        <w:t xml:space="preserve"> közösen készített</w:t>
      </w:r>
      <w:r>
        <w:t xml:space="preserve"> weboldalát sikerült működőképesre megalkotni, az oldal minden fenti elvárásnak megfelel, a kód és az adatbázis megfelelően működik. </w:t>
      </w:r>
      <w:r w:rsidR="006A6E4A">
        <w:t xml:space="preserve">Az oldal </w:t>
      </w:r>
      <w:r w:rsidR="00226A6A">
        <w:t>készítése közben elmélyültünk az objektumorientált PHP, az MVC és a SOAP szolgáltatások használatában, a jövőben ezek szerves részeit fogják képezni a weboldalainknak.</w:t>
      </w:r>
    </w:p>
    <w:sectPr w:rsidR="0025169D" w:rsidSect="00285C2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 w:code="9"/>
      <w:pgMar w:top="1418" w:right="1418" w:bottom="1418" w:left="1418" w:header="709" w:footer="709" w:gutter="284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A8A9F" w14:textId="77777777" w:rsidR="00254C4F" w:rsidRDefault="00254C4F" w:rsidP="00402F50">
      <w:r>
        <w:separator/>
      </w:r>
    </w:p>
  </w:endnote>
  <w:endnote w:type="continuationSeparator" w:id="0">
    <w:p w14:paraId="59FF2B3D" w14:textId="77777777" w:rsidR="00254C4F" w:rsidRDefault="00254C4F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EA530" w14:textId="77777777" w:rsidR="00527DFB" w:rsidRDefault="00527DF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74E21" w14:textId="77777777"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  <w:r>
      <w:tab/>
    </w:r>
    <w:r w:rsidR="00FD27E6">
      <w:fldChar w:fldCharType="begin"/>
    </w:r>
    <w:r w:rsidR="00FD27E6">
      <w:instrText xml:space="preserve"> PAGE   \* MERGEFORMAT </w:instrText>
    </w:r>
    <w:r w:rsidR="00FD27E6">
      <w:fldChar w:fldCharType="separate"/>
    </w:r>
    <w:r w:rsidR="00DA3E99">
      <w:rPr>
        <w:noProof/>
      </w:rPr>
      <w:t>3</w:t>
    </w:r>
    <w:r w:rsidR="00FD27E6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46FEA" w14:textId="77777777"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C5AB6" w14:textId="77777777" w:rsidR="00254C4F" w:rsidRDefault="00254C4F" w:rsidP="00402F50">
      <w:r>
        <w:separator/>
      </w:r>
    </w:p>
  </w:footnote>
  <w:footnote w:type="continuationSeparator" w:id="0">
    <w:p w14:paraId="4F6E175B" w14:textId="77777777" w:rsidR="00254C4F" w:rsidRDefault="00254C4F" w:rsidP="00402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A23C9" w14:textId="77777777" w:rsidR="00527DFB" w:rsidRDefault="00527DFB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0C30C" w14:textId="77777777" w:rsidR="00285C20" w:rsidRDefault="00285C20" w:rsidP="00285C20">
    <w:pPr>
      <w:pStyle w:val="lfej"/>
    </w:pPr>
    <w:r>
      <w:t>Neumann János Egyetem – GAMF Műszaki és Informatikai Kar – Informatikai Tanszék</w:t>
    </w:r>
  </w:p>
  <w:p w14:paraId="73775F00" w14:textId="3AD8487F" w:rsidR="00285C20" w:rsidRDefault="00285C20" w:rsidP="00285C20">
    <w:pPr>
      <w:pStyle w:val="lfej"/>
    </w:pPr>
    <w:r>
      <w:t>Gyakorlatvezető: Dr. Subecz Zoltán</w:t>
    </w:r>
  </w:p>
  <w:p w14:paraId="1661F0E1" w14:textId="787DEE80" w:rsidR="00527DFB" w:rsidRDefault="00527DFB" w:rsidP="00285C20">
    <w:pPr>
      <w:pStyle w:val="lfej"/>
    </w:pPr>
    <w:r>
      <w:t>Készítette: Pánya Nándor – BPQFXE</w:t>
    </w:r>
    <w:r>
      <w:t>, Keresztes Zoltán Gábor</w:t>
    </w:r>
    <w:r>
      <w:tab/>
    </w:r>
  </w:p>
  <w:p w14:paraId="0548CF0F" w14:textId="7B646342" w:rsidR="00285C20" w:rsidRDefault="0035777A" w:rsidP="00285C20">
    <w:pPr>
      <w:pStyle w:val="lfej"/>
    </w:pPr>
    <w:r>
      <w:t>Beadás időpontja: 202</w:t>
    </w:r>
    <w:r w:rsidR="00527DFB">
      <w:t>1</w:t>
    </w:r>
    <w:r>
      <w:t>.1</w:t>
    </w:r>
    <w:r w:rsidR="00527DFB">
      <w:t>1</w:t>
    </w:r>
    <w:r>
      <w:t>.</w:t>
    </w:r>
    <w:r w:rsidR="00527DFB">
      <w:t>11</w:t>
    </w:r>
    <w:r>
      <w:t>.</w:t>
    </w:r>
    <w:r w:rsidR="00527DFB">
      <w:tab/>
      <w:t xml:space="preserve">  </w:t>
    </w:r>
    <w:hyperlink r:id="rId1" w:history="1">
      <w:r w:rsidR="00527DFB" w:rsidRPr="00DF3EC8">
        <w:rPr>
          <w:rStyle w:val="Hiperhivatkozs"/>
        </w:rPr>
        <w:t>https://github.com/pnandi94/PN_Beadando</w:t>
      </w:r>
    </w:hyperlink>
    <w:r>
      <w:t xml:space="preserve"> </w:t>
    </w:r>
  </w:p>
  <w:p w14:paraId="553C23C0" w14:textId="77777777" w:rsidR="00285C20" w:rsidRDefault="00285C20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93A7D" w14:textId="77777777" w:rsidR="00C142A1" w:rsidRDefault="00C142A1">
    <w:pPr>
      <w:pStyle w:val="lfej"/>
    </w:pPr>
    <w:r>
      <w:t>Neumann János Egyetem – GAMF Műszaki és Informatikai Kar – Informatikai Tanszék</w:t>
    </w:r>
  </w:p>
  <w:p w14:paraId="32658947" w14:textId="77777777" w:rsidR="00C142A1" w:rsidRDefault="00C142A1">
    <w:pPr>
      <w:pStyle w:val="lfej"/>
    </w:pPr>
    <w:r>
      <w:t>Gyakorlatvezető:</w:t>
    </w:r>
    <w:r w:rsidR="00694DE5">
      <w:t xml:space="preserve"> Dr.</w:t>
    </w:r>
    <w:r>
      <w:t xml:space="preserve"> Subecz Zoltán</w:t>
    </w:r>
  </w:p>
  <w:p w14:paraId="7C5047A6" w14:textId="77777777" w:rsidR="00C142A1" w:rsidRDefault="00C142A1">
    <w:pPr>
      <w:pStyle w:val="lfej"/>
    </w:pPr>
    <w:r>
      <w:t>Készítette: Pánya Nándor – BPQFXE</w:t>
    </w:r>
  </w:p>
  <w:p w14:paraId="2ED9A9DC" w14:textId="77777777" w:rsidR="00C142A1" w:rsidRDefault="00C142A1">
    <w:pPr>
      <w:pStyle w:val="lfej"/>
    </w:pPr>
    <w:r>
      <w:t>Beadás dátuma: 2020.11.</w:t>
    </w:r>
  </w:p>
  <w:p w14:paraId="6F562ED1" w14:textId="77777777" w:rsidR="00C142A1" w:rsidRDefault="00C142A1">
    <w:pPr>
      <w:pStyle w:val="lfej"/>
    </w:pPr>
  </w:p>
  <w:p w14:paraId="584EF638" w14:textId="77777777" w:rsidR="00C142A1" w:rsidRDefault="00C142A1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1364" w:hanging="360"/>
      </w:pPr>
    </w:lvl>
    <w:lvl w:ilvl="1" w:tplc="040E0019" w:tentative="1">
      <w:start w:val="1"/>
      <w:numFmt w:val="lowerLetter"/>
      <w:lvlText w:val="%2."/>
      <w:lvlJc w:val="left"/>
      <w:pPr>
        <w:ind w:left="2084" w:hanging="360"/>
      </w:pPr>
    </w:lvl>
    <w:lvl w:ilvl="2" w:tplc="040E001B" w:tentative="1">
      <w:start w:val="1"/>
      <w:numFmt w:val="lowerRoman"/>
      <w:lvlText w:val="%3."/>
      <w:lvlJc w:val="right"/>
      <w:pPr>
        <w:ind w:left="2804" w:hanging="180"/>
      </w:pPr>
    </w:lvl>
    <w:lvl w:ilvl="3" w:tplc="040E000F" w:tentative="1">
      <w:start w:val="1"/>
      <w:numFmt w:val="decimal"/>
      <w:lvlText w:val="%4."/>
      <w:lvlJc w:val="left"/>
      <w:pPr>
        <w:ind w:left="3524" w:hanging="360"/>
      </w:pPr>
    </w:lvl>
    <w:lvl w:ilvl="4" w:tplc="040E0019" w:tentative="1">
      <w:start w:val="1"/>
      <w:numFmt w:val="lowerLetter"/>
      <w:lvlText w:val="%5."/>
      <w:lvlJc w:val="left"/>
      <w:pPr>
        <w:ind w:left="4244" w:hanging="360"/>
      </w:pPr>
    </w:lvl>
    <w:lvl w:ilvl="5" w:tplc="040E001B" w:tentative="1">
      <w:start w:val="1"/>
      <w:numFmt w:val="lowerRoman"/>
      <w:lvlText w:val="%6."/>
      <w:lvlJc w:val="right"/>
      <w:pPr>
        <w:ind w:left="4964" w:hanging="180"/>
      </w:pPr>
    </w:lvl>
    <w:lvl w:ilvl="6" w:tplc="040E000F" w:tentative="1">
      <w:start w:val="1"/>
      <w:numFmt w:val="decimal"/>
      <w:lvlText w:val="%7."/>
      <w:lvlJc w:val="left"/>
      <w:pPr>
        <w:ind w:left="5684" w:hanging="360"/>
      </w:pPr>
    </w:lvl>
    <w:lvl w:ilvl="7" w:tplc="040E0019" w:tentative="1">
      <w:start w:val="1"/>
      <w:numFmt w:val="lowerLetter"/>
      <w:lvlText w:val="%8."/>
      <w:lvlJc w:val="left"/>
      <w:pPr>
        <w:ind w:left="6404" w:hanging="360"/>
      </w:pPr>
    </w:lvl>
    <w:lvl w:ilvl="8" w:tplc="040E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2B440014"/>
    <w:multiLevelType w:val="multilevel"/>
    <w:tmpl w:val="1592DF20"/>
    <w:lvl w:ilvl="0">
      <w:start w:val="1"/>
      <w:numFmt w:val="decimal"/>
      <w:pStyle w:val="szd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D32623D"/>
    <w:multiLevelType w:val="hybridMultilevel"/>
    <w:tmpl w:val="25769AD6"/>
    <w:lvl w:ilvl="0" w:tplc="13A886F0">
      <w:start w:val="1"/>
      <w:numFmt w:val="lowerLetter"/>
      <w:pStyle w:val="szdfelsorolsbet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43AA2515"/>
    <w:multiLevelType w:val="hybridMultilevel"/>
    <w:tmpl w:val="7A6C1188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46E926EA"/>
    <w:multiLevelType w:val="hybridMultilevel"/>
    <w:tmpl w:val="1E96B6D0"/>
    <w:lvl w:ilvl="0" w:tplc="FD9CF4C0">
      <w:start w:val="1"/>
      <w:numFmt w:val="decimal"/>
      <w:pStyle w:val="szdszakirodalom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E91061"/>
    <w:multiLevelType w:val="hybridMultilevel"/>
    <w:tmpl w:val="3A820AC8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5C9513CB"/>
    <w:multiLevelType w:val="hybridMultilevel"/>
    <w:tmpl w:val="24647662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2"/>
    <w:lvlOverride w:ilvl="0">
      <w:startOverride w:val="1"/>
    </w:lvlOverride>
  </w:num>
  <w:num w:numId="5">
    <w:abstractNumId w:val="3"/>
  </w:num>
  <w:num w:numId="6">
    <w:abstractNumId w:val="2"/>
    <w:lvlOverride w:ilvl="0">
      <w:startOverride w:val="1"/>
    </w:lvlOverride>
  </w:num>
  <w:num w:numId="7">
    <w:abstractNumId w:val="0"/>
  </w:num>
  <w:num w:numId="8">
    <w:abstractNumId w:val="0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6"/>
  </w:num>
  <w:num w:numId="16">
    <w:abstractNumId w:val="7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AF3"/>
    <w:rsid w:val="00003F0A"/>
    <w:rsid w:val="0001538C"/>
    <w:rsid w:val="0001632A"/>
    <w:rsid w:val="0003142F"/>
    <w:rsid w:val="00056DF2"/>
    <w:rsid w:val="000638B8"/>
    <w:rsid w:val="00077209"/>
    <w:rsid w:val="000A13A3"/>
    <w:rsid w:val="000B54A5"/>
    <w:rsid w:val="000B59BE"/>
    <w:rsid w:val="000C7BCF"/>
    <w:rsid w:val="0010025D"/>
    <w:rsid w:val="00113495"/>
    <w:rsid w:val="001C4188"/>
    <w:rsid w:val="001C6720"/>
    <w:rsid w:val="00202571"/>
    <w:rsid w:val="00203A33"/>
    <w:rsid w:val="0021040A"/>
    <w:rsid w:val="0022549B"/>
    <w:rsid w:val="00226A6A"/>
    <w:rsid w:val="00247DFD"/>
    <w:rsid w:val="0025169D"/>
    <w:rsid w:val="00254C4F"/>
    <w:rsid w:val="00267D3B"/>
    <w:rsid w:val="00285C20"/>
    <w:rsid w:val="002B2134"/>
    <w:rsid w:val="002E35EC"/>
    <w:rsid w:val="002E7073"/>
    <w:rsid w:val="002F4136"/>
    <w:rsid w:val="00303042"/>
    <w:rsid w:val="0031358B"/>
    <w:rsid w:val="003156EC"/>
    <w:rsid w:val="00316151"/>
    <w:rsid w:val="0032423C"/>
    <w:rsid w:val="00352069"/>
    <w:rsid w:val="0035777A"/>
    <w:rsid w:val="00357D0D"/>
    <w:rsid w:val="003908B3"/>
    <w:rsid w:val="003A243D"/>
    <w:rsid w:val="003B125B"/>
    <w:rsid w:val="003B1866"/>
    <w:rsid w:val="003C621E"/>
    <w:rsid w:val="003F3AC6"/>
    <w:rsid w:val="00402F50"/>
    <w:rsid w:val="00405EB7"/>
    <w:rsid w:val="0040660C"/>
    <w:rsid w:val="004116B9"/>
    <w:rsid w:val="00440FC2"/>
    <w:rsid w:val="00445A1E"/>
    <w:rsid w:val="00456768"/>
    <w:rsid w:val="00473888"/>
    <w:rsid w:val="004914CD"/>
    <w:rsid w:val="00494EA7"/>
    <w:rsid w:val="004C6991"/>
    <w:rsid w:val="004C7BE7"/>
    <w:rsid w:val="004D5CBE"/>
    <w:rsid w:val="005148DB"/>
    <w:rsid w:val="00527DFB"/>
    <w:rsid w:val="00533EAC"/>
    <w:rsid w:val="00534E32"/>
    <w:rsid w:val="00537E8D"/>
    <w:rsid w:val="00556B13"/>
    <w:rsid w:val="005841D2"/>
    <w:rsid w:val="005A604D"/>
    <w:rsid w:val="005D62D9"/>
    <w:rsid w:val="0063280A"/>
    <w:rsid w:val="006401F4"/>
    <w:rsid w:val="006429D8"/>
    <w:rsid w:val="00660D73"/>
    <w:rsid w:val="00680CD7"/>
    <w:rsid w:val="00681B86"/>
    <w:rsid w:val="00693FD2"/>
    <w:rsid w:val="00694DE5"/>
    <w:rsid w:val="006A4F4E"/>
    <w:rsid w:val="006A6E4A"/>
    <w:rsid w:val="006B52C9"/>
    <w:rsid w:val="006F230B"/>
    <w:rsid w:val="00713CB5"/>
    <w:rsid w:val="00720711"/>
    <w:rsid w:val="007360EC"/>
    <w:rsid w:val="00736D23"/>
    <w:rsid w:val="00753426"/>
    <w:rsid w:val="007D6144"/>
    <w:rsid w:val="007E4513"/>
    <w:rsid w:val="00824167"/>
    <w:rsid w:val="00842494"/>
    <w:rsid w:val="00845126"/>
    <w:rsid w:val="008616F8"/>
    <w:rsid w:val="008761D1"/>
    <w:rsid w:val="008A0B6B"/>
    <w:rsid w:val="008B740D"/>
    <w:rsid w:val="008C3D48"/>
    <w:rsid w:val="008E2628"/>
    <w:rsid w:val="008F3970"/>
    <w:rsid w:val="008F473A"/>
    <w:rsid w:val="00926629"/>
    <w:rsid w:val="0094077D"/>
    <w:rsid w:val="00950F31"/>
    <w:rsid w:val="00954972"/>
    <w:rsid w:val="00954F25"/>
    <w:rsid w:val="009A7EA7"/>
    <w:rsid w:val="009B5D79"/>
    <w:rsid w:val="009F5597"/>
    <w:rsid w:val="00A0050F"/>
    <w:rsid w:val="00A03A72"/>
    <w:rsid w:val="00A1226E"/>
    <w:rsid w:val="00A12C1B"/>
    <w:rsid w:val="00A33C17"/>
    <w:rsid w:val="00A54D8F"/>
    <w:rsid w:val="00A57D8B"/>
    <w:rsid w:val="00A6121C"/>
    <w:rsid w:val="00A6211D"/>
    <w:rsid w:val="00A72F2E"/>
    <w:rsid w:val="00A75FC3"/>
    <w:rsid w:val="00A90050"/>
    <w:rsid w:val="00AC247F"/>
    <w:rsid w:val="00AC651D"/>
    <w:rsid w:val="00AE0F4B"/>
    <w:rsid w:val="00B02692"/>
    <w:rsid w:val="00B1628F"/>
    <w:rsid w:val="00B2740D"/>
    <w:rsid w:val="00B52BCC"/>
    <w:rsid w:val="00B86236"/>
    <w:rsid w:val="00BD7615"/>
    <w:rsid w:val="00BF10E4"/>
    <w:rsid w:val="00C041FB"/>
    <w:rsid w:val="00C142A1"/>
    <w:rsid w:val="00C15EB7"/>
    <w:rsid w:val="00C21A47"/>
    <w:rsid w:val="00C42628"/>
    <w:rsid w:val="00C47342"/>
    <w:rsid w:val="00C56E0B"/>
    <w:rsid w:val="00C62BD6"/>
    <w:rsid w:val="00C8527B"/>
    <w:rsid w:val="00C96267"/>
    <w:rsid w:val="00CD37BA"/>
    <w:rsid w:val="00CE463A"/>
    <w:rsid w:val="00D2466E"/>
    <w:rsid w:val="00D26B5E"/>
    <w:rsid w:val="00D52E7E"/>
    <w:rsid w:val="00D62D1C"/>
    <w:rsid w:val="00DA3E99"/>
    <w:rsid w:val="00DA7F31"/>
    <w:rsid w:val="00DB12A0"/>
    <w:rsid w:val="00DB720A"/>
    <w:rsid w:val="00DC0199"/>
    <w:rsid w:val="00DD6474"/>
    <w:rsid w:val="00DF75A4"/>
    <w:rsid w:val="00E3627F"/>
    <w:rsid w:val="00E444DB"/>
    <w:rsid w:val="00E673D8"/>
    <w:rsid w:val="00E739BF"/>
    <w:rsid w:val="00EA130B"/>
    <w:rsid w:val="00EA5D04"/>
    <w:rsid w:val="00EF0431"/>
    <w:rsid w:val="00EF77FA"/>
    <w:rsid w:val="00F01BCD"/>
    <w:rsid w:val="00F06825"/>
    <w:rsid w:val="00F15460"/>
    <w:rsid w:val="00F225E4"/>
    <w:rsid w:val="00F31089"/>
    <w:rsid w:val="00F509ED"/>
    <w:rsid w:val="00F57F44"/>
    <w:rsid w:val="00F802FB"/>
    <w:rsid w:val="00F831B6"/>
    <w:rsid w:val="00F909C9"/>
    <w:rsid w:val="00F94734"/>
    <w:rsid w:val="00FA7DD9"/>
    <w:rsid w:val="00FD27E6"/>
    <w:rsid w:val="00FE1039"/>
    <w:rsid w:val="00FE1A22"/>
    <w:rsid w:val="00FE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EB3E8E"/>
  <w15:docId w15:val="{6BC2C992-67A1-45E0-A95D-3A1DFD772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8E2628"/>
    <w:pPr>
      <w:keepNext/>
      <w:pageBreakBefore/>
      <w:numPr>
        <w:numId w:val="3"/>
      </w:numPr>
      <w:spacing w:before="360" w:after="120" w:line="360" w:lineRule="auto"/>
      <w:ind w:left="357" w:hanging="357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32423C"/>
    <w:pPr>
      <w:pageBreakBefore/>
      <w:spacing w:before="360" w:after="12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numPr>
        <w:numId w:val="1"/>
      </w:numPr>
      <w:spacing w:line="360" w:lineRule="auto"/>
    </w:pPr>
  </w:style>
  <w:style w:type="paragraph" w:customStyle="1" w:styleId="szdszakirodalom">
    <w:name w:val="szd_szakirodalom"/>
    <w:basedOn w:val="Norml"/>
    <w:qFormat/>
    <w:rsid w:val="008616F8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CD37BA"/>
    <w:pPr>
      <w:keepNext/>
      <w:numPr>
        <w:ilvl w:val="1"/>
        <w:numId w:val="3"/>
      </w:numPr>
      <w:spacing w:before="240" w:line="360" w:lineRule="auto"/>
      <w:ind w:left="737" w:hanging="567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3156EC"/>
    <w:pPr>
      <w:spacing w:before="0" w:after="120"/>
    </w:pPr>
    <w:rPr>
      <w:i/>
    </w:rPr>
  </w:style>
  <w:style w:type="paragraph" w:customStyle="1" w:styleId="szdcmsor3">
    <w:name w:val="szd_címsor3"/>
    <w:basedOn w:val="szdszveg"/>
    <w:next w:val="szdszveg"/>
    <w:qFormat/>
    <w:rsid w:val="008E2628"/>
    <w:pPr>
      <w:keepNext/>
      <w:numPr>
        <w:ilvl w:val="2"/>
        <w:numId w:val="3"/>
      </w:numPr>
      <w:spacing w:before="120"/>
      <w:ind w:left="1020" w:hanging="680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C8527B"/>
    <w:pPr>
      <w:spacing w:before="240"/>
      <w:ind w:firstLine="0"/>
      <w:jc w:val="center"/>
    </w:pPr>
    <w:rPr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uiPriority w:val="5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/>
      <w:sz w:val="22"/>
    </w:rPr>
  </w:style>
  <w:style w:type="paragraph" w:customStyle="1" w:styleId="szdtblzattrzs">
    <w:name w:val="szd_táblázattörzs"/>
    <w:basedOn w:val="szdtblzat"/>
    <w:qFormat/>
    <w:rsid w:val="00C8527B"/>
    <w:pPr>
      <w:spacing w:before="60" w:after="40"/>
    </w:pPr>
    <w:rPr>
      <w:rFonts w:cstheme="minorHAnsi"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qFormat/>
    <w:rsid w:val="00DB720A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C142A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142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eloldatlanmegemlts">
    <w:name w:val="Unresolved Mention"/>
    <w:basedOn w:val="Bekezdsalapbettpusa"/>
    <w:uiPriority w:val="99"/>
    <w:semiHidden/>
    <w:unhideWhenUsed/>
    <w:rsid w:val="00527D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pnandi94/PN_Beadando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zil&#225;rd\Downloads\szakdolgozat_sablon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9D79EAB-2D1C-423C-8DD0-BABE39D49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</Template>
  <TotalTime>65</TotalTime>
  <Pages>10</Pages>
  <Words>855</Words>
  <Characters>5903</Characters>
  <Application>Microsoft Office Word</Application>
  <DocSecurity>0</DocSecurity>
  <Lines>49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Pánya Nándor</dc:creator>
  <cp:lastModifiedBy>Tímea Takács</cp:lastModifiedBy>
  <cp:revision>5</cp:revision>
  <dcterms:created xsi:type="dcterms:W3CDTF">2020-12-03T15:29:00Z</dcterms:created>
  <dcterms:modified xsi:type="dcterms:W3CDTF">2021-11-11T11:53:00Z</dcterms:modified>
</cp:coreProperties>
</file>